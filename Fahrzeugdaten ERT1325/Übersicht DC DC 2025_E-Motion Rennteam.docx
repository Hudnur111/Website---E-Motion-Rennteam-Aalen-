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99FA4" w14:textId="5446A0BF" w:rsidR="5205A403" w:rsidRPr="00A75D3D" w:rsidRDefault="001B433F" w:rsidP="001E7CA9">
      <w:pPr>
        <w:pStyle w:val="E-MotionStandard"/>
      </w:pPr>
      <w:r w:rsidRPr="00A75D3D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6DE057BE" wp14:editId="2E6BC32B">
                <wp:simplePos x="0" y="0"/>
                <wp:positionH relativeFrom="page">
                  <wp:align>right</wp:align>
                </wp:positionH>
                <wp:positionV relativeFrom="paragraph">
                  <wp:posOffset>133350</wp:posOffset>
                </wp:positionV>
                <wp:extent cx="7518400" cy="1404620"/>
                <wp:effectExtent l="0" t="0" r="6350" b="3810"/>
                <wp:wrapSquare wrapText="bothSides"/>
                <wp:docPr id="21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18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681489" w14:textId="2EE9A408" w:rsidR="001B433F" w:rsidRPr="001B433F" w:rsidRDefault="001B433F" w:rsidP="001B433F">
                            <w:pPr>
                              <w:jc w:val="center"/>
                              <w:rPr>
                                <w:rFonts w:ascii="Lato" w:hAnsi="Lato"/>
                                <w:sz w:val="44"/>
                                <w:szCs w:val="44"/>
                              </w:rPr>
                            </w:pPr>
                            <w:r w:rsidRPr="001B433F">
                              <w:rPr>
                                <w:rFonts w:ascii="Lato" w:hAnsi="Lato"/>
                                <w:b/>
                                <w:bCs/>
                                <w:sz w:val="48"/>
                                <w:szCs w:val="48"/>
                              </w:rPr>
                              <w:t>DC/DC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DE057BE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540.8pt;margin-top:10.5pt;width:592pt;height:110.6pt;z-index:251684864;visibility:visible;mso-wrap-style:square;mso-width-percent:0;mso-height-percent:20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" stroked="f">
                <v:textbox style="mso-fit-shape-to-text:t">
                  <w:txbxContent>
                    <w:p w14:paraId="16681489" w14:textId="2EE9A408" w:rsidR="001B433F" w:rsidRPr="001B433F" w:rsidRDefault="001B433F" w:rsidP="001B433F">
                      <w:pPr>
                        <w:jc w:val="center"/>
                        <w:rPr>
                          <w:rFonts w:ascii="Lato" w:hAnsi="Lato"/>
                          <w:sz w:val="44"/>
                          <w:szCs w:val="44"/>
                        </w:rPr>
                      </w:pPr>
                      <w:r w:rsidRPr="001B433F">
                        <w:rPr>
                          <w:rFonts w:ascii="Lato" w:hAnsi="Lato"/>
                          <w:b/>
                          <w:bCs/>
                          <w:sz w:val="48"/>
                          <w:szCs w:val="48"/>
                        </w:rPr>
                        <w:t>DC/DC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A75D3D">
        <w:rPr>
          <w:noProof/>
        </w:rPr>
        <w:drawing>
          <wp:anchor distT="0" distB="0" distL="114300" distR="114300" simplePos="0" relativeHeight="251658240" behindDoc="0" locked="0" layoutInCell="1" allowOverlap="1" wp14:anchorId="02C954BD" wp14:editId="72F701BC">
            <wp:simplePos x="0" y="0"/>
            <wp:positionH relativeFrom="margin">
              <wp:posOffset>76200</wp:posOffset>
            </wp:positionH>
            <wp:positionV relativeFrom="paragraph">
              <wp:posOffset>3110230</wp:posOffset>
            </wp:positionV>
            <wp:extent cx="6120130" cy="2797810"/>
            <wp:effectExtent l="0" t="0" r="0" b="2540"/>
            <wp:wrapNone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75D3D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67E761E" wp14:editId="14CF6233">
                <wp:simplePos x="0" y="0"/>
                <wp:positionH relativeFrom="column">
                  <wp:posOffset>2298700</wp:posOffset>
                </wp:positionH>
                <wp:positionV relativeFrom="paragraph">
                  <wp:posOffset>3453765</wp:posOffset>
                </wp:positionV>
                <wp:extent cx="381000" cy="1089660"/>
                <wp:effectExtent l="0" t="0" r="31750" b="27940"/>
                <wp:wrapNone/>
                <wp:docPr id="15" name="Gerader Verbinde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1000" cy="10896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3742C6" id="Gerader Verbinder 15" o:spid="_x0000_s1026" style="position:absolute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pt,271.95pt" to="211pt,35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" strokecolor="#5b9bd5 [3204]" strokeweight=".5pt">
                <v:stroke joinstyle="miter"/>
              </v:line>
            </w:pict>
          </mc:Fallback>
        </mc:AlternateContent>
      </w:r>
      <w:r w:rsidRPr="00A75D3D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4A30CFF" wp14:editId="7DF756F1">
                <wp:simplePos x="0" y="0"/>
                <wp:positionH relativeFrom="column">
                  <wp:posOffset>-453390</wp:posOffset>
                </wp:positionH>
                <wp:positionV relativeFrom="paragraph">
                  <wp:posOffset>775970</wp:posOffset>
                </wp:positionV>
                <wp:extent cx="2578100" cy="1404620"/>
                <wp:effectExtent l="0" t="0" r="0" b="4445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8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04A996" w14:textId="2E937433" w:rsidR="00A75D3D" w:rsidRPr="001B433F" w:rsidRDefault="00A75D3D" w:rsidP="00A75D3D">
                            <w:pPr>
                              <w:jc w:val="both"/>
                              <w:rPr>
                                <w:rFonts w:ascii="Lato" w:hAnsi="Lato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B433F">
                              <w:rPr>
                                <w:rFonts w:ascii="Lato" w:hAnsi="Lato"/>
                                <w:b/>
                                <w:bCs/>
                                <w:sz w:val="24"/>
                                <w:szCs w:val="24"/>
                              </w:rPr>
                              <w:t>Summer und Bremslicht</w:t>
                            </w:r>
                          </w:p>
                          <w:p w14:paraId="69DD825F" w14:textId="310DD1C3" w:rsidR="00A75D3D" w:rsidRDefault="00A75D3D" w:rsidP="00A75D3D">
                            <w:pPr>
                              <w:jc w:val="both"/>
                            </w:pPr>
                            <w:r w:rsidRPr="001B433F">
                              <w:rPr>
                                <w:rFonts w:ascii="Lato" w:hAnsi="Lato"/>
                              </w:rPr>
                              <w:t>Der DC/DC-Wandler wandelt die Spannung</w:t>
                            </w:r>
                            <w:r w:rsidRPr="001B433F">
                              <w:rPr>
                                <w:rFonts w:ascii="Lato" w:hAnsi="Lato"/>
                              </w:rPr>
                              <w:t xml:space="preserve"> </w:t>
                            </w:r>
                            <w:r w:rsidRPr="001B433F">
                              <w:rPr>
                                <w:rFonts w:ascii="Lato" w:hAnsi="Lato"/>
                              </w:rPr>
                              <w:t>der Niederspannungs</w:t>
                            </w:r>
                            <w:r w:rsidR="001B433F">
                              <w:rPr>
                                <w:rFonts w:ascii="Lato" w:hAnsi="Lato"/>
                              </w:rPr>
                              <w:t>-</w:t>
                            </w:r>
                            <w:r w:rsidRPr="001B433F">
                              <w:rPr>
                                <w:rFonts w:ascii="Lato" w:hAnsi="Lato"/>
                              </w:rPr>
                              <w:t xml:space="preserve">batterie </w:t>
                            </w:r>
                            <w:r w:rsidRPr="001B433F">
                              <w:rPr>
                                <w:rFonts w:ascii="Lato" w:hAnsi="Lato"/>
                              </w:rPr>
                              <w:t>in</w:t>
                            </w:r>
                            <w:r w:rsidRPr="001B433F">
                              <w:rPr>
                                <w:rFonts w:ascii="Lato" w:hAnsi="Lato"/>
                              </w:rPr>
                              <w:t xml:space="preserve"> 12 V für den Summer zur Meldung der Fahrbereitschaft und zur Versorgung des Bremslichts um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4A30CFF" id="_x0000_s1027" type="#_x0000_t202" style="position:absolute;margin-left:-35.7pt;margin-top:61.1pt;width:203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" stroked="f">
                <v:textbox style="mso-fit-shape-to-text:t">
                  <w:txbxContent>
                    <w:p w14:paraId="5104A996" w14:textId="2E937433" w:rsidR="00A75D3D" w:rsidRPr="001B433F" w:rsidRDefault="00A75D3D" w:rsidP="00A75D3D">
                      <w:pPr>
                        <w:jc w:val="both"/>
                        <w:rPr>
                          <w:rFonts w:ascii="Lato" w:hAnsi="Lato"/>
                          <w:b/>
                          <w:bCs/>
                          <w:sz w:val="24"/>
                          <w:szCs w:val="24"/>
                        </w:rPr>
                      </w:pPr>
                      <w:r w:rsidRPr="001B433F">
                        <w:rPr>
                          <w:rFonts w:ascii="Lato" w:hAnsi="Lato"/>
                          <w:b/>
                          <w:bCs/>
                          <w:sz w:val="24"/>
                          <w:szCs w:val="24"/>
                        </w:rPr>
                        <w:t>Summer und Bremslicht</w:t>
                      </w:r>
                    </w:p>
                    <w:p w14:paraId="69DD825F" w14:textId="310DD1C3" w:rsidR="00A75D3D" w:rsidRDefault="00A75D3D" w:rsidP="00A75D3D">
                      <w:pPr>
                        <w:jc w:val="both"/>
                      </w:pPr>
                      <w:r w:rsidRPr="001B433F">
                        <w:rPr>
                          <w:rFonts w:ascii="Lato" w:hAnsi="Lato"/>
                        </w:rPr>
                        <w:t>Der DC/DC-Wandler wandelt die Spannung</w:t>
                      </w:r>
                      <w:r w:rsidRPr="001B433F">
                        <w:rPr>
                          <w:rFonts w:ascii="Lato" w:hAnsi="Lato"/>
                        </w:rPr>
                        <w:t xml:space="preserve"> </w:t>
                      </w:r>
                      <w:r w:rsidRPr="001B433F">
                        <w:rPr>
                          <w:rFonts w:ascii="Lato" w:hAnsi="Lato"/>
                        </w:rPr>
                        <w:t>der Niederspannungs</w:t>
                      </w:r>
                      <w:r w:rsidR="001B433F">
                        <w:rPr>
                          <w:rFonts w:ascii="Lato" w:hAnsi="Lato"/>
                        </w:rPr>
                        <w:t>-</w:t>
                      </w:r>
                      <w:r w:rsidRPr="001B433F">
                        <w:rPr>
                          <w:rFonts w:ascii="Lato" w:hAnsi="Lato"/>
                        </w:rPr>
                        <w:t xml:space="preserve">batterie </w:t>
                      </w:r>
                      <w:r w:rsidRPr="001B433F">
                        <w:rPr>
                          <w:rFonts w:ascii="Lato" w:hAnsi="Lato"/>
                        </w:rPr>
                        <w:t>in</w:t>
                      </w:r>
                      <w:r w:rsidRPr="001B433F">
                        <w:rPr>
                          <w:rFonts w:ascii="Lato" w:hAnsi="Lato"/>
                        </w:rPr>
                        <w:t xml:space="preserve"> 12 V für den Summer zur Meldung der Fahrbereitschaft und zur Versorgung des Bremslichts um</w:t>
                      </w:r>
                      <w: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75D3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A784501" wp14:editId="17178FE1">
                <wp:simplePos x="0" y="0"/>
                <wp:positionH relativeFrom="margin">
                  <wp:posOffset>76200</wp:posOffset>
                </wp:positionH>
                <wp:positionV relativeFrom="paragraph">
                  <wp:posOffset>2249170</wp:posOffset>
                </wp:positionV>
                <wp:extent cx="1638300" cy="2374900"/>
                <wp:effectExtent l="0" t="0" r="19050" b="25400"/>
                <wp:wrapNone/>
                <wp:docPr id="8" name="Gerader Verbinde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38300" cy="2374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9FDBC9" id="Gerader Verbinder 8" o:spid="_x0000_s1026" style="position:absolute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pt,177.1pt" to="135pt,36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Pr="00A75D3D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36CAD97B" wp14:editId="044646D2">
                <wp:simplePos x="0" y="0"/>
                <wp:positionH relativeFrom="column">
                  <wp:posOffset>981710</wp:posOffset>
                </wp:positionH>
                <wp:positionV relativeFrom="paragraph">
                  <wp:posOffset>2172970</wp:posOffset>
                </wp:positionV>
                <wp:extent cx="2425700" cy="1404620"/>
                <wp:effectExtent l="0" t="0" r="0" b="4445"/>
                <wp:wrapSquare wrapText="bothSides"/>
                <wp:docPr id="16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5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69D869" w14:textId="19768B4C" w:rsidR="00A75D3D" w:rsidRPr="001B433F" w:rsidRDefault="00A75D3D" w:rsidP="00A75D3D">
                            <w:pPr>
                              <w:jc w:val="both"/>
                              <w:rPr>
                                <w:rFonts w:ascii="Lato" w:hAnsi="Lato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B433F">
                              <w:rPr>
                                <w:rFonts w:ascii="Lato" w:hAnsi="Lato"/>
                                <w:b/>
                                <w:bCs/>
                                <w:sz w:val="24"/>
                                <w:szCs w:val="24"/>
                              </w:rPr>
                              <w:t>Fahrze</w:t>
                            </w:r>
                            <w:r w:rsidR="001B433F">
                              <w:rPr>
                                <w:rFonts w:ascii="Lato" w:hAnsi="Lato"/>
                                <w:b/>
                                <w:bCs/>
                                <w:sz w:val="24"/>
                                <w:szCs w:val="24"/>
                              </w:rPr>
                              <w:t>ug</w:t>
                            </w:r>
                            <w:r w:rsidRPr="001B433F">
                              <w:rPr>
                                <w:rFonts w:ascii="Lato" w:hAnsi="Lato"/>
                                <w:b/>
                                <w:bCs/>
                                <w:sz w:val="24"/>
                                <w:szCs w:val="24"/>
                              </w:rPr>
                              <w:t>statuslampe</w:t>
                            </w:r>
                          </w:p>
                          <w:p w14:paraId="52D7275B" w14:textId="7ACA5D51" w:rsidR="00A75D3D" w:rsidRPr="001B433F" w:rsidRDefault="00A75D3D" w:rsidP="00A75D3D">
                            <w:pPr>
                              <w:jc w:val="both"/>
                              <w:rPr>
                                <w:rFonts w:ascii="Lato" w:hAnsi="Lato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B433F">
                              <w:rPr>
                                <w:rFonts w:ascii="Lato" w:hAnsi="Lato"/>
                              </w:rPr>
                              <w:t>Der DC/DC-Wandler wandelt die Spannung der Niederspannungs</w:t>
                            </w:r>
                            <w:r w:rsidRPr="001B433F">
                              <w:rPr>
                                <w:rFonts w:ascii="Lato" w:hAnsi="Lato"/>
                              </w:rPr>
                              <w:t>-</w:t>
                            </w:r>
                            <w:r w:rsidRPr="001B433F">
                              <w:rPr>
                                <w:rFonts w:ascii="Lato" w:hAnsi="Lato"/>
                              </w:rPr>
                              <w:t>batterie in 5 V um, um LEDs zu betreiben, die optisch anzeigen, ob das Hochvoltsystem aktiv/inaktiv ist.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CAD97B" id="_x0000_s1028" type="#_x0000_t202" style="position:absolute;margin-left:77.3pt;margin-top:171.1pt;width:191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" stroked="f">
                <v:textbox style="mso-fit-shape-to-text:t">
                  <w:txbxContent>
                    <w:p w14:paraId="5769D869" w14:textId="19768B4C" w:rsidR="00A75D3D" w:rsidRPr="001B433F" w:rsidRDefault="00A75D3D" w:rsidP="00A75D3D">
                      <w:pPr>
                        <w:jc w:val="both"/>
                        <w:rPr>
                          <w:rFonts w:ascii="Lato" w:hAnsi="Lato"/>
                          <w:b/>
                          <w:bCs/>
                          <w:sz w:val="24"/>
                          <w:szCs w:val="24"/>
                        </w:rPr>
                      </w:pPr>
                      <w:r w:rsidRPr="001B433F">
                        <w:rPr>
                          <w:rFonts w:ascii="Lato" w:hAnsi="Lato"/>
                          <w:b/>
                          <w:bCs/>
                          <w:sz w:val="24"/>
                          <w:szCs w:val="24"/>
                        </w:rPr>
                        <w:t>Fahrze</w:t>
                      </w:r>
                      <w:r w:rsidR="001B433F">
                        <w:rPr>
                          <w:rFonts w:ascii="Lato" w:hAnsi="Lato"/>
                          <w:b/>
                          <w:bCs/>
                          <w:sz w:val="24"/>
                          <w:szCs w:val="24"/>
                        </w:rPr>
                        <w:t>ug</w:t>
                      </w:r>
                      <w:r w:rsidRPr="001B433F">
                        <w:rPr>
                          <w:rFonts w:ascii="Lato" w:hAnsi="Lato"/>
                          <w:b/>
                          <w:bCs/>
                          <w:sz w:val="24"/>
                          <w:szCs w:val="24"/>
                        </w:rPr>
                        <w:t>statuslampe</w:t>
                      </w:r>
                    </w:p>
                    <w:p w14:paraId="52D7275B" w14:textId="7ACA5D51" w:rsidR="00A75D3D" w:rsidRPr="001B433F" w:rsidRDefault="00A75D3D" w:rsidP="00A75D3D">
                      <w:pPr>
                        <w:jc w:val="both"/>
                        <w:rPr>
                          <w:rFonts w:ascii="Lato" w:hAnsi="Lato"/>
                          <w:b/>
                          <w:bCs/>
                          <w:sz w:val="24"/>
                          <w:szCs w:val="24"/>
                        </w:rPr>
                      </w:pPr>
                      <w:r w:rsidRPr="001B433F">
                        <w:rPr>
                          <w:rFonts w:ascii="Lato" w:hAnsi="Lato"/>
                        </w:rPr>
                        <w:t>Der DC/DC-Wandler wandelt die Spannung der Niederspannungs</w:t>
                      </w:r>
                      <w:r w:rsidRPr="001B433F">
                        <w:rPr>
                          <w:rFonts w:ascii="Lato" w:hAnsi="Lato"/>
                        </w:rPr>
                        <w:t>-</w:t>
                      </w:r>
                      <w:r w:rsidRPr="001B433F">
                        <w:rPr>
                          <w:rFonts w:ascii="Lato" w:hAnsi="Lato"/>
                        </w:rPr>
                        <w:t>batterie in 5 V um, um LEDs zu betreiben, die optisch anzeigen, ob das Hochvoltsystem aktiv/inaktiv ist.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75D3D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D25C1A0" wp14:editId="73FE77C9">
                <wp:simplePos x="0" y="0"/>
                <wp:positionH relativeFrom="column">
                  <wp:posOffset>3216910</wp:posOffset>
                </wp:positionH>
                <wp:positionV relativeFrom="paragraph">
                  <wp:posOffset>1474470</wp:posOffset>
                </wp:positionV>
                <wp:extent cx="495300" cy="3131820"/>
                <wp:effectExtent l="0" t="0" r="19050" b="11430"/>
                <wp:wrapNone/>
                <wp:docPr id="13" name="Gerader Verbinde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" cy="31318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E2B7ED" id="Gerader Verbinder 13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3.3pt,116.1pt" to="292.3pt,36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" strokecolor="#5b9bd5 [3204]" strokeweight=".5pt">
                <v:stroke joinstyle="miter"/>
              </v:line>
            </w:pict>
          </mc:Fallback>
        </mc:AlternateContent>
      </w:r>
      <w:r w:rsidRPr="00A75D3D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D38A169" wp14:editId="3596C488">
                <wp:simplePos x="0" y="0"/>
                <wp:positionH relativeFrom="column">
                  <wp:posOffset>2861310</wp:posOffset>
                </wp:positionH>
                <wp:positionV relativeFrom="paragraph">
                  <wp:posOffset>877570</wp:posOffset>
                </wp:positionV>
                <wp:extent cx="1892300" cy="1404620"/>
                <wp:effectExtent l="0" t="0" r="0" b="0"/>
                <wp:wrapSquare wrapText="bothSides"/>
                <wp:docPr id="9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23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F51F68" w14:textId="56465D45" w:rsidR="00A75D3D" w:rsidRPr="001B433F" w:rsidRDefault="00A75D3D" w:rsidP="00A75D3D">
                            <w:pPr>
                              <w:jc w:val="both"/>
                              <w:rPr>
                                <w:rFonts w:ascii="Lato" w:hAnsi="Lato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B433F">
                              <w:rPr>
                                <w:rFonts w:ascii="Lato" w:hAnsi="Lato"/>
                                <w:b/>
                                <w:bCs/>
                                <w:sz w:val="24"/>
                                <w:szCs w:val="24"/>
                              </w:rPr>
                              <w:t>Niederspannungsbatterie</w:t>
                            </w:r>
                          </w:p>
                          <w:p w14:paraId="42C2D071" w14:textId="448EE4FD" w:rsidR="00A75D3D" w:rsidRPr="001B433F" w:rsidRDefault="00A75D3D" w:rsidP="00A75D3D">
                            <w:pPr>
                              <w:jc w:val="both"/>
                              <w:rPr>
                                <w:rFonts w:ascii="Lato" w:hAnsi="Lato"/>
                              </w:rPr>
                            </w:pPr>
                            <w:r w:rsidRPr="001B433F">
                              <w:rPr>
                                <w:rFonts w:ascii="Lato" w:hAnsi="Lato"/>
                              </w:rPr>
                              <w:t>24 V (18 V – 27 V)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D38A169" id="_x0000_s1029" type="#_x0000_t202" style="position:absolute;margin-left:225.3pt;margin-top:69.1pt;width:149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" stroked="f">
                <v:textbox style="mso-fit-shape-to-text:t">
                  <w:txbxContent>
                    <w:p w14:paraId="5CF51F68" w14:textId="56465D45" w:rsidR="00A75D3D" w:rsidRPr="001B433F" w:rsidRDefault="00A75D3D" w:rsidP="00A75D3D">
                      <w:pPr>
                        <w:jc w:val="both"/>
                        <w:rPr>
                          <w:rFonts w:ascii="Lato" w:hAnsi="Lato"/>
                          <w:b/>
                          <w:bCs/>
                          <w:sz w:val="24"/>
                          <w:szCs w:val="24"/>
                        </w:rPr>
                      </w:pPr>
                      <w:r w:rsidRPr="001B433F">
                        <w:rPr>
                          <w:rFonts w:ascii="Lato" w:hAnsi="Lato"/>
                          <w:b/>
                          <w:bCs/>
                          <w:sz w:val="24"/>
                          <w:szCs w:val="24"/>
                        </w:rPr>
                        <w:t>Niederspannungsbatterie</w:t>
                      </w:r>
                    </w:p>
                    <w:p w14:paraId="42C2D071" w14:textId="448EE4FD" w:rsidR="00A75D3D" w:rsidRPr="001B433F" w:rsidRDefault="00A75D3D" w:rsidP="00A75D3D">
                      <w:pPr>
                        <w:jc w:val="both"/>
                        <w:rPr>
                          <w:rFonts w:ascii="Lato" w:hAnsi="Lato"/>
                        </w:rPr>
                      </w:pPr>
                      <w:r w:rsidRPr="001B433F">
                        <w:rPr>
                          <w:rFonts w:ascii="Lato" w:hAnsi="Lato"/>
                        </w:rPr>
                        <w:t>24 V (18 V – 27 V)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75D3D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7321172A" wp14:editId="3FB24891">
                <wp:simplePos x="0" y="0"/>
                <wp:positionH relativeFrom="column">
                  <wp:posOffset>4766310</wp:posOffset>
                </wp:positionH>
                <wp:positionV relativeFrom="paragraph">
                  <wp:posOffset>1753870</wp:posOffset>
                </wp:positionV>
                <wp:extent cx="1828800" cy="1404620"/>
                <wp:effectExtent l="0" t="0" r="0" b="6985"/>
                <wp:wrapSquare wrapText="bothSides"/>
                <wp:docPr id="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AD2F37" w14:textId="77777777" w:rsidR="001B433F" w:rsidRPr="001B433F" w:rsidRDefault="001B433F" w:rsidP="001B433F">
                            <w:pPr>
                              <w:jc w:val="both"/>
                              <w:rPr>
                                <w:rFonts w:ascii="Lato" w:hAnsi="Lato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B433F">
                              <w:rPr>
                                <w:rFonts w:ascii="Lato" w:hAnsi="Lato"/>
                                <w:b/>
                                <w:bCs/>
                                <w:sz w:val="24"/>
                                <w:szCs w:val="24"/>
                              </w:rPr>
                              <w:t>S</w:t>
                            </w:r>
                            <w:r w:rsidRPr="001B433F">
                              <w:rPr>
                                <w:rFonts w:ascii="Lato" w:hAnsi="Lato"/>
                                <w:b/>
                                <w:bCs/>
                                <w:sz w:val="24"/>
                                <w:szCs w:val="24"/>
                              </w:rPr>
                              <w:t>pannungsversorgung von Sensoren</w:t>
                            </w:r>
                          </w:p>
                          <w:p w14:paraId="0AEAD9A5" w14:textId="5DF922F3" w:rsidR="001B433F" w:rsidRPr="001B433F" w:rsidRDefault="001B433F" w:rsidP="001B433F">
                            <w:pPr>
                              <w:jc w:val="both"/>
                              <w:rPr>
                                <w:rFonts w:ascii="Lato" w:hAnsi="Lato"/>
                              </w:rPr>
                            </w:pPr>
                            <w:r w:rsidRPr="001B433F">
                              <w:rPr>
                                <w:rFonts w:ascii="Lato" w:hAnsi="Lato"/>
                              </w:rPr>
                              <w:t>Der DC/DC-Wandler wandelt die Spannung der Niederspannungsbatterie in 5 V für die Versorgung von Sensoren wie Gaspedalsensoren, Lenkwinkelsensor und Bremsdrucksensoren um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21172A" id="_x0000_s1030" type="#_x0000_t202" style="position:absolute;margin-left:375.3pt;margin-top:138.1pt;width:2in;height:110.6pt;z-index:2516787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" stroked="f">
                <v:textbox style="mso-fit-shape-to-text:t">
                  <w:txbxContent>
                    <w:p w14:paraId="1BAD2F37" w14:textId="77777777" w:rsidR="001B433F" w:rsidRPr="001B433F" w:rsidRDefault="001B433F" w:rsidP="001B433F">
                      <w:pPr>
                        <w:jc w:val="both"/>
                        <w:rPr>
                          <w:rFonts w:ascii="Lato" w:hAnsi="Lato"/>
                          <w:b/>
                          <w:bCs/>
                          <w:sz w:val="24"/>
                          <w:szCs w:val="24"/>
                        </w:rPr>
                      </w:pPr>
                      <w:r w:rsidRPr="001B433F">
                        <w:rPr>
                          <w:rFonts w:ascii="Lato" w:hAnsi="Lato"/>
                          <w:b/>
                          <w:bCs/>
                          <w:sz w:val="24"/>
                          <w:szCs w:val="24"/>
                        </w:rPr>
                        <w:t>S</w:t>
                      </w:r>
                      <w:r w:rsidRPr="001B433F">
                        <w:rPr>
                          <w:rFonts w:ascii="Lato" w:hAnsi="Lato"/>
                          <w:b/>
                          <w:bCs/>
                          <w:sz w:val="24"/>
                          <w:szCs w:val="24"/>
                        </w:rPr>
                        <w:t>pannungsversorgung von Sensoren</w:t>
                      </w:r>
                    </w:p>
                    <w:p w14:paraId="0AEAD9A5" w14:textId="5DF922F3" w:rsidR="001B433F" w:rsidRPr="001B433F" w:rsidRDefault="001B433F" w:rsidP="001B433F">
                      <w:pPr>
                        <w:jc w:val="both"/>
                        <w:rPr>
                          <w:rFonts w:ascii="Lato" w:hAnsi="Lato"/>
                        </w:rPr>
                      </w:pPr>
                      <w:r w:rsidRPr="001B433F">
                        <w:rPr>
                          <w:rFonts w:ascii="Lato" w:hAnsi="Lato"/>
                        </w:rPr>
                        <w:t>Der DC/DC-Wandler wandelt die Spannung der Niederspannungsbatterie in 5 V für die Versorgung von Sensoren wie Gaspedalsensoren, Lenkwinkelsensor und Bremsdrucksensoren um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75D3D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C7B90D" wp14:editId="2DC6D3A6">
                <wp:simplePos x="0" y="0"/>
                <wp:positionH relativeFrom="column">
                  <wp:posOffset>3712210</wp:posOffset>
                </wp:positionH>
                <wp:positionV relativeFrom="paragraph">
                  <wp:posOffset>2122170</wp:posOffset>
                </wp:positionV>
                <wp:extent cx="1041400" cy="2372360"/>
                <wp:effectExtent l="0" t="0" r="25400" b="27940"/>
                <wp:wrapNone/>
                <wp:docPr id="14" name="Gerader Verbinde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1400" cy="23723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FD79B0" id="Gerader Verbinder 14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2.3pt,167.1pt" to="374.3pt,35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" strokecolor="#5b9bd5 [3204]" strokeweight=".5pt">
                <v:stroke joinstyle="miter"/>
              </v:line>
            </w:pict>
          </mc:Fallback>
        </mc:AlternateContent>
      </w:r>
      <w:r w:rsidRPr="00A75D3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8FC9A6" wp14:editId="0FB1A9AC">
                <wp:simplePos x="0" y="0"/>
                <wp:positionH relativeFrom="column">
                  <wp:posOffset>3636010</wp:posOffset>
                </wp:positionH>
                <wp:positionV relativeFrom="paragraph">
                  <wp:posOffset>4573270</wp:posOffset>
                </wp:positionV>
                <wp:extent cx="762000" cy="1358900"/>
                <wp:effectExtent l="0" t="0" r="19050" b="31750"/>
                <wp:wrapNone/>
                <wp:docPr id="12" name="Gerader Verbinde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1358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451541" id="Gerader Verbinder 1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6.3pt,360.1pt" to="346.3pt,46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" strokecolor="#5b9bd5 [3204]" strokeweight=".5pt">
                <v:stroke joinstyle="miter"/>
              </v:line>
            </w:pict>
          </mc:Fallback>
        </mc:AlternateContent>
      </w:r>
      <w:r w:rsidRPr="00A75D3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78123D" wp14:editId="099762B0">
                <wp:simplePos x="0" y="0"/>
                <wp:positionH relativeFrom="column">
                  <wp:posOffset>2023110</wp:posOffset>
                </wp:positionH>
                <wp:positionV relativeFrom="paragraph">
                  <wp:posOffset>4522470</wp:posOffset>
                </wp:positionV>
                <wp:extent cx="2387600" cy="1409700"/>
                <wp:effectExtent l="0" t="0" r="31750" b="19050"/>
                <wp:wrapNone/>
                <wp:docPr id="11" name="Gerader Verbinde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7600" cy="1409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6B9108" id="Gerader Verbinder 1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9.3pt,356.1pt" to="347.3pt,46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" strokecolor="#5b9bd5 [3204]" strokeweight=".5pt">
                <v:stroke joinstyle="miter"/>
              </v:line>
            </w:pict>
          </mc:Fallback>
        </mc:AlternateContent>
      </w:r>
      <w:r w:rsidRPr="00A75D3D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1E4B1EE" wp14:editId="4B39F5CC">
                <wp:simplePos x="0" y="0"/>
                <wp:positionH relativeFrom="column">
                  <wp:posOffset>3661410</wp:posOffset>
                </wp:positionH>
                <wp:positionV relativeFrom="paragraph">
                  <wp:posOffset>6109970</wp:posOffset>
                </wp:positionV>
                <wp:extent cx="2489200" cy="1404620"/>
                <wp:effectExtent l="0" t="0" r="6350" b="0"/>
                <wp:wrapSquare wrapText="bothSides"/>
                <wp:docPr id="10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9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88B286" w14:textId="77777777" w:rsidR="00A75D3D" w:rsidRPr="001B433F" w:rsidRDefault="00A75D3D" w:rsidP="00A75D3D">
                            <w:pPr>
                              <w:jc w:val="both"/>
                              <w:rPr>
                                <w:rFonts w:ascii="Lato" w:hAnsi="Lato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B433F">
                              <w:rPr>
                                <w:rFonts w:ascii="Lato" w:hAnsi="Lato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Microcontroller </w:t>
                            </w:r>
                          </w:p>
                          <w:p w14:paraId="7E32FEAA" w14:textId="2E9A6AD3" w:rsidR="00A75D3D" w:rsidRPr="001B433F" w:rsidRDefault="00A75D3D" w:rsidP="00A75D3D">
                            <w:pPr>
                              <w:jc w:val="both"/>
                              <w:rPr>
                                <w:rFonts w:ascii="Lato" w:hAnsi="Lato"/>
                              </w:rPr>
                            </w:pPr>
                            <w:r w:rsidRPr="001B433F">
                              <w:rPr>
                                <w:rFonts w:ascii="Lato" w:hAnsi="Lato"/>
                              </w:rPr>
                              <w:t>Der DC/DC-Wandler wandelt die Spannung der Niederspannungs</w:t>
                            </w:r>
                            <w:r w:rsidR="001B433F">
                              <w:rPr>
                                <w:rFonts w:ascii="Lato" w:hAnsi="Lato"/>
                              </w:rPr>
                              <w:t>-</w:t>
                            </w:r>
                            <w:r w:rsidRPr="001B433F">
                              <w:rPr>
                                <w:rFonts w:ascii="Lato" w:hAnsi="Lato"/>
                              </w:rPr>
                              <w:t>batterie auf 3,3</w:t>
                            </w:r>
                            <w:r w:rsidR="00992D89">
                              <w:rPr>
                                <w:rFonts w:ascii="Lato" w:hAnsi="Lato"/>
                              </w:rPr>
                              <w:t xml:space="preserve"> </w:t>
                            </w:r>
                            <w:r w:rsidRPr="001B433F">
                              <w:rPr>
                                <w:rFonts w:ascii="Lato" w:hAnsi="Lato"/>
                              </w:rPr>
                              <w:t>V für verschiedene Steuereinheiten mit Mikrocontroller, wie z.B. die Front Control Unit zur Auswertung der Sensordaten.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E4B1EE" id="_x0000_s1031" type="#_x0000_t202" style="position:absolute;margin-left:288.3pt;margin-top:481.1pt;width:196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" stroked="f">
                <v:textbox style="mso-fit-shape-to-text:t">
                  <w:txbxContent>
                    <w:p w14:paraId="0A88B286" w14:textId="77777777" w:rsidR="00A75D3D" w:rsidRPr="001B433F" w:rsidRDefault="00A75D3D" w:rsidP="00A75D3D">
                      <w:pPr>
                        <w:jc w:val="both"/>
                        <w:rPr>
                          <w:rFonts w:ascii="Lato" w:hAnsi="Lato"/>
                          <w:b/>
                          <w:bCs/>
                          <w:sz w:val="24"/>
                          <w:szCs w:val="24"/>
                        </w:rPr>
                      </w:pPr>
                      <w:r w:rsidRPr="001B433F">
                        <w:rPr>
                          <w:rFonts w:ascii="Lato" w:hAnsi="Lato"/>
                          <w:b/>
                          <w:bCs/>
                          <w:sz w:val="24"/>
                          <w:szCs w:val="24"/>
                        </w:rPr>
                        <w:t xml:space="preserve">Microcontroller </w:t>
                      </w:r>
                    </w:p>
                    <w:p w14:paraId="7E32FEAA" w14:textId="2E9A6AD3" w:rsidR="00A75D3D" w:rsidRPr="001B433F" w:rsidRDefault="00A75D3D" w:rsidP="00A75D3D">
                      <w:pPr>
                        <w:jc w:val="both"/>
                        <w:rPr>
                          <w:rFonts w:ascii="Lato" w:hAnsi="Lato"/>
                        </w:rPr>
                      </w:pPr>
                      <w:r w:rsidRPr="001B433F">
                        <w:rPr>
                          <w:rFonts w:ascii="Lato" w:hAnsi="Lato"/>
                        </w:rPr>
                        <w:t>Der DC/DC-Wandler wandelt die Spannung der Niederspannungs</w:t>
                      </w:r>
                      <w:r w:rsidR="001B433F">
                        <w:rPr>
                          <w:rFonts w:ascii="Lato" w:hAnsi="Lato"/>
                        </w:rPr>
                        <w:t>-</w:t>
                      </w:r>
                      <w:r w:rsidRPr="001B433F">
                        <w:rPr>
                          <w:rFonts w:ascii="Lato" w:hAnsi="Lato"/>
                        </w:rPr>
                        <w:t>batterie auf 3,3</w:t>
                      </w:r>
                      <w:r w:rsidR="00992D89">
                        <w:rPr>
                          <w:rFonts w:ascii="Lato" w:hAnsi="Lato"/>
                        </w:rPr>
                        <w:t xml:space="preserve"> </w:t>
                      </w:r>
                      <w:r w:rsidRPr="001B433F">
                        <w:rPr>
                          <w:rFonts w:ascii="Lato" w:hAnsi="Lato"/>
                        </w:rPr>
                        <w:t>V für verschiedene Steuereinheiten mit Mikrocontroller, wie z.B. die Front Control Unit zur Auswertung der Sensordaten.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75D3D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5CB0D586" wp14:editId="350CE856">
                <wp:simplePos x="0" y="0"/>
                <wp:positionH relativeFrom="column">
                  <wp:posOffset>346710</wp:posOffset>
                </wp:positionH>
                <wp:positionV relativeFrom="paragraph">
                  <wp:posOffset>6173470</wp:posOffset>
                </wp:positionV>
                <wp:extent cx="2489200" cy="1404620"/>
                <wp:effectExtent l="0" t="0" r="6350" b="0"/>
                <wp:wrapSquare wrapText="bothSides"/>
                <wp:docPr id="19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9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2B43C7" w14:textId="77777777" w:rsidR="001B433F" w:rsidRPr="001B433F" w:rsidRDefault="001B433F" w:rsidP="001B433F">
                            <w:pPr>
                              <w:jc w:val="both"/>
                              <w:rPr>
                                <w:rFonts w:ascii="Lato" w:hAnsi="Lato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B433F">
                              <w:rPr>
                                <w:rFonts w:ascii="Lato" w:hAnsi="Lato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Ethernet Switch </w:t>
                            </w:r>
                          </w:p>
                          <w:p w14:paraId="2DE3D3FD" w14:textId="0E675E54" w:rsidR="001B433F" w:rsidRPr="001B433F" w:rsidRDefault="001B433F" w:rsidP="001B433F">
                            <w:pPr>
                              <w:jc w:val="both"/>
                              <w:rPr>
                                <w:rFonts w:ascii="Lato" w:hAnsi="Lato"/>
                              </w:rPr>
                            </w:pPr>
                            <w:r w:rsidRPr="001B433F">
                              <w:rPr>
                                <w:rFonts w:ascii="Lato" w:hAnsi="Lato"/>
                              </w:rPr>
                              <w:t>Der DC/DC-Wandler wandelt die Spannung der Niederspannungs</w:t>
                            </w:r>
                            <w:r>
                              <w:rPr>
                                <w:rFonts w:ascii="Lato" w:hAnsi="Lato"/>
                              </w:rPr>
                              <w:t>-</w:t>
                            </w:r>
                            <w:r w:rsidRPr="001B433F">
                              <w:rPr>
                                <w:rFonts w:ascii="Lato" w:hAnsi="Lato"/>
                              </w:rPr>
                              <w:t>batterie in 5</w:t>
                            </w:r>
                            <w:r w:rsidR="00992D89">
                              <w:rPr>
                                <w:rFonts w:ascii="Lato" w:hAnsi="Lato"/>
                              </w:rPr>
                              <w:t xml:space="preserve"> </w:t>
                            </w:r>
                            <w:r w:rsidRPr="001B433F">
                              <w:rPr>
                                <w:rFonts w:ascii="Lato" w:hAnsi="Lato"/>
                              </w:rPr>
                              <w:t>V für den Ethernet Switch um.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CB0D586" id="_x0000_s1032" type="#_x0000_t202" style="position:absolute;margin-left:27.3pt;margin-top:486.1pt;width:196pt;height:110.6pt;z-index:2516807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" stroked="f">
                <v:textbox style="mso-fit-shape-to-text:t">
                  <w:txbxContent>
                    <w:p w14:paraId="352B43C7" w14:textId="77777777" w:rsidR="001B433F" w:rsidRPr="001B433F" w:rsidRDefault="001B433F" w:rsidP="001B433F">
                      <w:pPr>
                        <w:jc w:val="both"/>
                        <w:rPr>
                          <w:rFonts w:ascii="Lato" w:hAnsi="Lato"/>
                          <w:b/>
                          <w:bCs/>
                          <w:sz w:val="24"/>
                          <w:szCs w:val="24"/>
                        </w:rPr>
                      </w:pPr>
                      <w:r w:rsidRPr="001B433F">
                        <w:rPr>
                          <w:rFonts w:ascii="Lato" w:hAnsi="Lato"/>
                          <w:b/>
                          <w:bCs/>
                          <w:sz w:val="24"/>
                          <w:szCs w:val="24"/>
                        </w:rPr>
                        <w:t xml:space="preserve">Ethernet Switch </w:t>
                      </w:r>
                    </w:p>
                    <w:p w14:paraId="2DE3D3FD" w14:textId="0E675E54" w:rsidR="001B433F" w:rsidRPr="001B433F" w:rsidRDefault="001B433F" w:rsidP="001B433F">
                      <w:pPr>
                        <w:jc w:val="both"/>
                        <w:rPr>
                          <w:rFonts w:ascii="Lato" w:hAnsi="Lato"/>
                        </w:rPr>
                      </w:pPr>
                      <w:r w:rsidRPr="001B433F">
                        <w:rPr>
                          <w:rFonts w:ascii="Lato" w:hAnsi="Lato"/>
                        </w:rPr>
                        <w:t>Der DC/DC-Wandler wandelt die Spannung der Niederspannungs</w:t>
                      </w:r>
                      <w:r>
                        <w:rPr>
                          <w:rFonts w:ascii="Lato" w:hAnsi="Lato"/>
                        </w:rPr>
                        <w:t>-</w:t>
                      </w:r>
                      <w:r w:rsidRPr="001B433F">
                        <w:rPr>
                          <w:rFonts w:ascii="Lato" w:hAnsi="Lato"/>
                        </w:rPr>
                        <w:t>batterie in 5</w:t>
                      </w:r>
                      <w:r w:rsidR="00992D89">
                        <w:rPr>
                          <w:rFonts w:ascii="Lato" w:hAnsi="Lato"/>
                        </w:rPr>
                        <w:t xml:space="preserve"> </w:t>
                      </w:r>
                      <w:r w:rsidRPr="001B433F">
                        <w:rPr>
                          <w:rFonts w:ascii="Lato" w:hAnsi="Lato"/>
                        </w:rPr>
                        <w:t>V für den Ethernet Switch um.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75D3D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2E694C3" wp14:editId="0E5938E5">
                <wp:simplePos x="0" y="0"/>
                <wp:positionH relativeFrom="column">
                  <wp:posOffset>1235710</wp:posOffset>
                </wp:positionH>
                <wp:positionV relativeFrom="paragraph">
                  <wp:posOffset>5081270</wp:posOffset>
                </wp:positionV>
                <wp:extent cx="1524000" cy="1016000"/>
                <wp:effectExtent l="0" t="0" r="19050" b="31750"/>
                <wp:wrapNone/>
                <wp:docPr id="20" name="Gerader Verbinde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4000" cy="1016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88693C" id="Gerader Verbinder 20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7.3pt,400.1pt" to="217.3pt,48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" strokecolor="#5b9bd5 [3204]" strokeweight=".5pt">
                <v:stroke joinstyle="miter"/>
              </v:line>
            </w:pict>
          </mc:Fallback>
        </mc:AlternateContent>
      </w:r>
    </w:p>
    <w:sectPr w:rsidR="5205A403" w:rsidRPr="00A75D3D" w:rsidSect="0002124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1134" w:bottom="1134" w:left="1134" w:header="1701" w:footer="52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139D75" w14:textId="77777777" w:rsidR="00A81E44" w:rsidRDefault="00A81E44" w:rsidP="00295F5C">
      <w:pPr>
        <w:spacing w:after="0" w:line="240" w:lineRule="auto"/>
      </w:pPr>
      <w:r>
        <w:separator/>
      </w:r>
    </w:p>
  </w:endnote>
  <w:endnote w:type="continuationSeparator" w:id="0">
    <w:p w14:paraId="4E18BF7A" w14:textId="77777777" w:rsidR="00A81E44" w:rsidRDefault="00A81E44" w:rsidP="00295F5C">
      <w:pPr>
        <w:spacing w:after="0" w:line="240" w:lineRule="auto"/>
      </w:pPr>
      <w:r>
        <w:continuationSeparator/>
      </w:r>
    </w:p>
  </w:endnote>
  <w:endnote w:type="continuationNotice" w:id="1">
    <w:p w14:paraId="2BFEE625" w14:textId="77777777" w:rsidR="00A81E44" w:rsidRDefault="00A81E4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ato">
    <w:altName w:val="Segoe UI"/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42F0E" w14:textId="77777777" w:rsidR="00A75D3D" w:rsidRDefault="00A75D3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D69177" w14:textId="77777777" w:rsidR="00727DEA" w:rsidRPr="00727DEA" w:rsidRDefault="006F51B6" w:rsidP="00727DEA">
    <w:pPr>
      <w:pStyle w:val="Fuzeile"/>
      <w:tabs>
        <w:tab w:val="clear" w:pos="9072"/>
      </w:tabs>
      <w:spacing w:before="360"/>
      <w:ind w:right="-284"/>
      <w:rPr>
        <w:rFonts w:ascii="Lato" w:hAnsi="Lato" w:cs="Lao UI"/>
        <w:color w:val="FFFFFF" w:themeColor="background1"/>
      </w:rPr>
    </w:pP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14E18219" wp14:editId="0A3D948F">
              <wp:simplePos x="0" y="0"/>
              <wp:positionH relativeFrom="page">
                <wp:align>left</wp:align>
              </wp:positionH>
              <wp:positionV relativeFrom="paragraph">
                <wp:posOffset>-20320</wp:posOffset>
              </wp:positionV>
              <wp:extent cx="7556804" cy="1291590"/>
              <wp:effectExtent l="0" t="0" r="6350" b="3810"/>
              <wp:wrapNone/>
              <wp:docPr id="25" name="Rechteck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804" cy="1291590"/>
                      </a:xfrm>
                      <a:prstGeom prst="rect">
                        <a:avLst/>
                      </a:prstGeom>
                      <a:solidFill>
                        <a:srgbClr val="162E7B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 xmlns:w16du="http://schemas.microsoft.com/office/word/2023/wordml/word16du" xmlns:oel="http://schemas.microsoft.com/office/2019/extlst">
          <w:pict w14:anchorId="07A2C667">
            <v:rect id="Rechteck 25" style="position:absolute;margin-left:0;margin-top:-1.6pt;width:595pt;height:101.7pt;z-index:-251659265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spid="_x0000_s1026" fillcolor="#162e7b" stroked="f" strokeweight="1pt" w14:anchorId="7D6FC1E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">
              <w10:wrap anchorx="page"/>
            </v:rect>
          </w:pict>
        </mc:Fallback>
      </mc:AlternateContent>
    </w:r>
    <w:r w:rsidR="00872F64">
      <w:rPr>
        <w:noProof/>
        <w:lang w:eastAsia="de-DE"/>
      </w:rPr>
      <w:drawing>
        <wp:anchor distT="0" distB="0" distL="114300" distR="114300" simplePos="0" relativeHeight="251658242" behindDoc="0" locked="0" layoutInCell="1" allowOverlap="1" wp14:anchorId="40AC2026" wp14:editId="265A21FB">
          <wp:simplePos x="0" y="0"/>
          <wp:positionH relativeFrom="margin">
            <wp:posOffset>3813093</wp:posOffset>
          </wp:positionH>
          <wp:positionV relativeFrom="paragraph">
            <wp:posOffset>181610</wp:posOffset>
          </wp:positionV>
          <wp:extent cx="2674961" cy="763905"/>
          <wp:effectExtent l="0" t="0" r="0" b="0"/>
          <wp:wrapNone/>
          <wp:docPr id="2" name="Grafik 2" descr="C:\Users\Jens\Downloads\ERT_Logo_blauweiß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Jens\Downloads\ERT_Logo_blauweiß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146" t="31210" r="10809" b="29139"/>
                  <a:stretch/>
                </pic:blipFill>
                <pic:spPr bwMode="auto">
                  <a:xfrm>
                    <a:off x="0" y="0"/>
                    <a:ext cx="2674961" cy="76390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27DEA">
      <w:rPr>
        <w:rFonts w:ascii="Lato" w:hAnsi="Lato" w:cs="Lao UI"/>
        <w:color w:val="FFFFFF" w:themeColor="background1"/>
      </w:rPr>
      <w:t>E-Motion Rennteam Aalen e. V.</w:t>
    </w:r>
    <w:r w:rsidR="00727DEA">
      <w:rPr>
        <w:rFonts w:ascii="Lato" w:hAnsi="Lato" w:cs="Lao UI"/>
        <w:color w:val="FFFFFF" w:themeColor="background1"/>
      </w:rPr>
      <w:br/>
      <w:t>www.emotion-rennteam.de</w:t>
    </w:r>
    <w:r w:rsidR="00727DEA">
      <w:rPr>
        <w:rFonts w:ascii="Lato" w:hAnsi="Lato" w:cs="Lao UI"/>
        <w:color w:val="FFFFFF" w:themeColor="background1"/>
      </w:rPr>
      <w:br/>
      <w:t>info@emotion-rennteam.de</w:t>
    </w:r>
    <w:r w:rsidR="00727DEA">
      <w:rPr>
        <w:rFonts w:ascii="Lato" w:hAnsi="Lato" w:cs="Lao UI"/>
        <w:color w:val="FFFFFF" w:themeColor="background1"/>
      </w:rPr>
      <w:br/>
      <w:t>+49 7361 5762191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DDFB8" w14:textId="77777777" w:rsidR="00A75D3D" w:rsidRDefault="00A75D3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F1238C" w14:textId="77777777" w:rsidR="00A81E44" w:rsidRDefault="00A81E44" w:rsidP="00295F5C">
      <w:pPr>
        <w:spacing w:after="0" w:line="240" w:lineRule="auto"/>
      </w:pPr>
      <w:r>
        <w:separator/>
      </w:r>
    </w:p>
  </w:footnote>
  <w:footnote w:type="continuationSeparator" w:id="0">
    <w:p w14:paraId="5431B6E5" w14:textId="77777777" w:rsidR="00A81E44" w:rsidRDefault="00A81E44" w:rsidP="00295F5C">
      <w:pPr>
        <w:spacing w:after="0" w:line="240" w:lineRule="auto"/>
      </w:pPr>
      <w:r>
        <w:continuationSeparator/>
      </w:r>
    </w:p>
  </w:footnote>
  <w:footnote w:type="continuationNotice" w:id="1">
    <w:p w14:paraId="1600D22C" w14:textId="77777777" w:rsidR="00A81E44" w:rsidRDefault="00A81E4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1CD877" w14:textId="77777777" w:rsidR="00A75D3D" w:rsidRDefault="00A75D3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B63DC" w14:textId="79BC4F83" w:rsidR="0002124F" w:rsidRDefault="001B433F">
    <w:pPr>
      <w:pStyle w:val="Kopfzeile"/>
    </w:pPr>
    <w:r>
      <w:rPr>
        <w:noProof/>
      </w:rPr>
      <w:drawing>
        <wp:anchor distT="0" distB="0" distL="114300" distR="114300" simplePos="0" relativeHeight="251658245" behindDoc="0" locked="0" layoutInCell="1" allowOverlap="1" wp14:anchorId="4124AA49" wp14:editId="49431C71">
          <wp:simplePos x="0" y="0"/>
          <wp:positionH relativeFrom="margin">
            <wp:posOffset>-1079500</wp:posOffset>
          </wp:positionH>
          <wp:positionV relativeFrom="paragraph">
            <wp:posOffset>-491490</wp:posOffset>
          </wp:positionV>
          <wp:extent cx="1576168" cy="630354"/>
          <wp:effectExtent l="0" t="0" r="0" b="0"/>
          <wp:wrapNone/>
          <wp:docPr id="4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6168" cy="6303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2C8DD6E0" wp14:editId="02284D26">
              <wp:simplePos x="0" y="0"/>
              <wp:positionH relativeFrom="page">
                <wp:align>right</wp:align>
              </wp:positionH>
              <wp:positionV relativeFrom="paragraph">
                <wp:posOffset>-1082040</wp:posOffset>
              </wp:positionV>
              <wp:extent cx="7556500" cy="1219200"/>
              <wp:effectExtent l="0" t="0" r="6350" b="0"/>
              <wp:wrapNone/>
              <wp:docPr id="1" name="Rechteck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219200"/>
                      </a:xfrm>
                      <a:prstGeom prst="rect">
                        <a:avLst/>
                      </a:prstGeom>
                      <a:solidFill>
                        <a:srgbClr val="162E7B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AED9E0" id="Rechteck 1" o:spid="_x0000_s1026" style="position:absolute;margin-left:543.8pt;margin-top:-85.2pt;width:595pt;height:96pt;z-index:-25165824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" fillcolor="#162e7b" stroked="f" strokeweight="1pt">
              <w10:wrap anchorx="page"/>
            </v:rect>
          </w:pict>
        </mc:Fallback>
      </mc:AlternateContent>
    </w:r>
    <w:r w:rsidR="00A75D3D">
      <w:rPr>
        <w:noProof/>
      </w:rPr>
      <w:drawing>
        <wp:anchor distT="0" distB="0" distL="114300" distR="114300" simplePos="0" relativeHeight="251659269" behindDoc="0" locked="0" layoutInCell="1" allowOverlap="1" wp14:anchorId="2B48D202" wp14:editId="16653A45">
          <wp:simplePos x="0" y="0"/>
          <wp:positionH relativeFrom="margin">
            <wp:align>center</wp:align>
          </wp:positionH>
          <wp:positionV relativeFrom="paragraph">
            <wp:posOffset>-1179195</wp:posOffset>
          </wp:positionV>
          <wp:extent cx="2590800" cy="1457325"/>
          <wp:effectExtent l="0" t="0" r="0" b="0"/>
          <wp:wrapNone/>
          <wp:docPr id="6" name="Grafik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90800" cy="1457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2124F">
      <w:rPr>
        <w:noProof/>
      </w:rPr>
      <w:drawing>
        <wp:anchor distT="0" distB="0" distL="114300" distR="114300" simplePos="0" relativeHeight="251658244" behindDoc="0" locked="0" layoutInCell="1" allowOverlap="1" wp14:anchorId="00429080" wp14:editId="3725A753">
          <wp:simplePos x="0" y="0"/>
          <wp:positionH relativeFrom="margin">
            <wp:posOffset>5661660</wp:posOffset>
          </wp:positionH>
          <wp:positionV relativeFrom="paragraph">
            <wp:posOffset>-1082040</wp:posOffset>
          </wp:positionV>
          <wp:extent cx="1576168" cy="630354"/>
          <wp:effectExtent l="0" t="0" r="0" b="0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1576168" cy="6303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FEBBFB" w14:textId="77777777" w:rsidR="00A75D3D" w:rsidRDefault="00A75D3D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5B4082"/>
    <w:multiLevelType w:val="hybridMultilevel"/>
    <w:tmpl w:val="D6CA9D5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592818"/>
    <w:multiLevelType w:val="hybridMultilevel"/>
    <w:tmpl w:val="CF1AA8A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6432B8"/>
    <w:multiLevelType w:val="hybridMultilevel"/>
    <w:tmpl w:val="FF1C8A5C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BEF"/>
    <w:rsid w:val="0002124F"/>
    <w:rsid w:val="00024949"/>
    <w:rsid w:val="00034149"/>
    <w:rsid w:val="000B008B"/>
    <w:rsid w:val="000E22BA"/>
    <w:rsid w:val="00113007"/>
    <w:rsid w:val="00114D32"/>
    <w:rsid w:val="00150E8B"/>
    <w:rsid w:val="00166D45"/>
    <w:rsid w:val="001B433F"/>
    <w:rsid w:val="001E7CA9"/>
    <w:rsid w:val="00243B23"/>
    <w:rsid w:val="00253D36"/>
    <w:rsid w:val="00272B84"/>
    <w:rsid w:val="0029446F"/>
    <w:rsid w:val="00295F5C"/>
    <w:rsid w:val="002B5566"/>
    <w:rsid w:val="002E020E"/>
    <w:rsid w:val="003A0939"/>
    <w:rsid w:val="003B018B"/>
    <w:rsid w:val="003B41EA"/>
    <w:rsid w:val="003B6CBB"/>
    <w:rsid w:val="00422D37"/>
    <w:rsid w:val="00436D20"/>
    <w:rsid w:val="00453BC2"/>
    <w:rsid w:val="004651D1"/>
    <w:rsid w:val="004B66EF"/>
    <w:rsid w:val="004F7190"/>
    <w:rsid w:val="0053561D"/>
    <w:rsid w:val="00573EBB"/>
    <w:rsid w:val="00575A04"/>
    <w:rsid w:val="00581FE7"/>
    <w:rsid w:val="005B535A"/>
    <w:rsid w:val="005B579F"/>
    <w:rsid w:val="005B7B6C"/>
    <w:rsid w:val="006268DB"/>
    <w:rsid w:val="00646DBC"/>
    <w:rsid w:val="00653F5B"/>
    <w:rsid w:val="0068065C"/>
    <w:rsid w:val="0068661C"/>
    <w:rsid w:val="006E6C3A"/>
    <w:rsid w:val="006F51B6"/>
    <w:rsid w:val="00714500"/>
    <w:rsid w:val="00727DEA"/>
    <w:rsid w:val="007607B7"/>
    <w:rsid w:val="007937F3"/>
    <w:rsid w:val="007F62FF"/>
    <w:rsid w:val="00824CCA"/>
    <w:rsid w:val="00850CD6"/>
    <w:rsid w:val="00872F64"/>
    <w:rsid w:val="009202C9"/>
    <w:rsid w:val="00921CAF"/>
    <w:rsid w:val="00941243"/>
    <w:rsid w:val="00992D89"/>
    <w:rsid w:val="009A6D43"/>
    <w:rsid w:val="009F230A"/>
    <w:rsid w:val="00A33DDE"/>
    <w:rsid w:val="00A75D3D"/>
    <w:rsid w:val="00A81E44"/>
    <w:rsid w:val="00AB46B0"/>
    <w:rsid w:val="00AE4E74"/>
    <w:rsid w:val="00B2285C"/>
    <w:rsid w:val="00B70E4B"/>
    <w:rsid w:val="00BD6793"/>
    <w:rsid w:val="00C02590"/>
    <w:rsid w:val="00C0413A"/>
    <w:rsid w:val="00C24ED4"/>
    <w:rsid w:val="00C61213"/>
    <w:rsid w:val="00C6221E"/>
    <w:rsid w:val="00C63A50"/>
    <w:rsid w:val="00C858C1"/>
    <w:rsid w:val="00CB6007"/>
    <w:rsid w:val="00CE3BEF"/>
    <w:rsid w:val="00CE7737"/>
    <w:rsid w:val="00D1297B"/>
    <w:rsid w:val="00D33530"/>
    <w:rsid w:val="00D445DD"/>
    <w:rsid w:val="00D70065"/>
    <w:rsid w:val="00D918AB"/>
    <w:rsid w:val="00D94776"/>
    <w:rsid w:val="00DA70B0"/>
    <w:rsid w:val="00DD257F"/>
    <w:rsid w:val="00DF1C60"/>
    <w:rsid w:val="00E12D0B"/>
    <w:rsid w:val="00E30E4E"/>
    <w:rsid w:val="00F05ACD"/>
    <w:rsid w:val="00F1453E"/>
    <w:rsid w:val="00F40AE5"/>
    <w:rsid w:val="00F51BC2"/>
    <w:rsid w:val="00F653F3"/>
    <w:rsid w:val="05AD9142"/>
    <w:rsid w:val="0B6E75C9"/>
    <w:rsid w:val="0FEB3C8B"/>
    <w:rsid w:val="12C72EEB"/>
    <w:rsid w:val="13901D82"/>
    <w:rsid w:val="1644C77B"/>
    <w:rsid w:val="19F62CEE"/>
    <w:rsid w:val="1E17B80A"/>
    <w:rsid w:val="1F3433DE"/>
    <w:rsid w:val="255908AF"/>
    <w:rsid w:val="38A51AE3"/>
    <w:rsid w:val="49438AF9"/>
    <w:rsid w:val="4C8BB412"/>
    <w:rsid w:val="4D3E28C2"/>
    <w:rsid w:val="4E6BE15B"/>
    <w:rsid w:val="50BB8F2E"/>
    <w:rsid w:val="5205A403"/>
    <w:rsid w:val="552279F9"/>
    <w:rsid w:val="5A1FB6C8"/>
    <w:rsid w:val="5A3DAE39"/>
    <w:rsid w:val="5D6EBEC0"/>
    <w:rsid w:val="63C31163"/>
    <w:rsid w:val="6BFA26BD"/>
    <w:rsid w:val="6DCAE662"/>
    <w:rsid w:val="6F499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20A347"/>
  <w15:chartTrackingRefBased/>
  <w15:docId w15:val="{B2886FDE-4B3C-420E-8A05-187BC1CAB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B433F"/>
  </w:style>
  <w:style w:type="paragraph" w:styleId="berschrift1">
    <w:name w:val="heading 1"/>
    <w:basedOn w:val="Standard"/>
    <w:next w:val="Standard"/>
    <w:link w:val="berschrift1Zchn"/>
    <w:uiPriority w:val="9"/>
    <w:qFormat/>
    <w:rsid w:val="00295F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aliases w:val="E-Motion Überschrift"/>
    <w:basedOn w:val="Standard"/>
    <w:next w:val="Standard"/>
    <w:link w:val="berschrift3Zchn"/>
    <w:uiPriority w:val="9"/>
    <w:unhideWhenUsed/>
    <w:rsid w:val="00F40AE5"/>
    <w:pPr>
      <w:keepNext/>
      <w:keepLines/>
      <w:suppressAutoHyphens/>
      <w:autoSpaceDN w:val="0"/>
      <w:spacing w:before="40" w:after="120" w:line="240" w:lineRule="auto"/>
      <w:textAlignment w:val="baseline"/>
      <w:outlineLvl w:val="2"/>
    </w:pPr>
    <w:rPr>
      <w:rFonts w:ascii="Lato" w:eastAsiaTheme="majorEastAsia" w:hAnsi="Lato" w:cs="Mangal"/>
      <w:color w:val="162E7B"/>
      <w:sz w:val="48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aliases w:val="E-Motion Überschrift Zchn"/>
    <w:basedOn w:val="Absatz-Standardschriftart"/>
    <w:link w:val="berschrift3"/>
    <w:uiPriority w:val="9"/>
    <w:rsid w:val="00F40AE5"/>
    <w:rPr>
      <w:rFonts w:ascii="Lato" w:eastAsiaTheme="majorEastAsia" w:hAnsi="Lato" w:cs="Mangal"/>
      <w:color w:val="162E7B"/>
      <w:sz w:val="48"/>
      <w:szCs w:val="21"/>
    </w:rPr>
  </w:style>
  <w:style w:type="paragraph" w:customStyle="1" w:styleId="E-Motionberschrift1">
    <w:name w:val="E-Motion Überschrift 1"/>
    <w:basedOn w:val="berschrift1"/>
    <w:next w:val="Standard"/>
    <w:link w:val="E-Motionberschrift1Zchn"/>
    <w:qFormat/>
    <w:rsid w:val="0002124F"/>
    <w:pPr>
      <w:spacing w:after="480"/>
    </w:pPr>
    <w:rPr>
      <w:rFonts w:ascii="Lato" w:hAnsi="Lato"/>
      <w:smallCaps/>
      <w:color w:val="0071B5"/>
    </w:rPr>
  </w:style>
  <w:style w:type="paragraph" w:styleId="Kopfzeile">
    <w:name w:val="header"/>
    <w:basedOn w:val="Standard"/>
    <w:link w:val="KopfzeileZchn"/>
    <w:uiPriority w:val="99"/>
    <w:unhideWhenUsed/>
    <w:rsid w:val="00295F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295F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E-Motionberschrift1Zchn">
    <w:name w:val="E-Motion Überschrift 1 Zchn"/>
    <w:basedOn w:val="berschrift1Zchn"/>
    <w:link w:val="E-Motionberschrift1"/>
    <w:rsid w:val="0002124F"/>
    <w:rPr>
      <w:rFonts w:ascii="Lato" w:eastAsiaTheme="majorEastAsia" w:hAnsi="Lato" w:cstheme="majorBidi"/>
      <w:smallCaps/>
      <w:color w:val="0071B5"/>
      <w:sz w:val="32"/>
      <w:szCs w:val="32"/>
    </w:rPr>
  </w:style>
  <w:style w:type="character" w:customStyle="1" w:styleId="KopfzeileZchn">
    <w:name w:val="Kopfzeile Zchn"/>
    <w:basedOn w:val="Absatz-Standardschriftart"/>
    <w:link w:val="Kopfzeile"/>
    <w:uiPriority w:val="99"/>
    <w:rsid w:val="00295F5C"/>
  </w:style>
  <w:style w:type="paragraph" w:styleId="Fuzeile">
    <w:name w:val="footer"/>
    <w:basedOn w:val="Standard"/>
    <w:link w:val="FuzeileZchn"/>
    <w:uiPriority w:val="99"/>
    <w:unhideWhenUsed/>
    <w:rsid w:val="00295F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95F5C"/>
  </w:style>
  <w:style w:type="character" w:styleId="Hyperlink">
    <w:name w:val="Hyperlink"/>
    <w:basedOn w:val="Absatz-Standardschriftart"/>
    <w:uiPriority w:val="99"/>
    <w:unhideWhenUsed/>
    <w:rsid w:val="00727DE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F653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-MotionStandard">
    <w:name w:val="E-Motion Standard"/>
    <w:basedOn w:val="Standard"/>
    <w:link w:val="E-MotionStandardZchn"/>
    <w:qFormat/>
    <w:rsid w:val="001E7CA9"/>
    <w:pPr>
      <w:spacing w:after="0" w:line="240" w:lineRule="auto"/>
    </w:pPr>
    <w:rPr>
      <w:rFonts w:ascii="Lato" w:eastAsia="Lato" w:hAnsi="Lato" w:cs="Lato"/>
      <w:color w:val="000000" w:themeColor="text1"/>
      <w:sz w:val="24"/>
      <w:szCs w:val="24"/>
    </w:rPr>
  </w:style>
  <w:style w:type="paragraph" w:customStyle="1" w:styleId="E-Motionberschrift2">
    <w:name w:val="E-Motion Überschrift 2"/>
    <w:basedOn w:val="E-Motionberschrift1"/>
    <w:next w:val="Standard"/>
    <w:link w:val="E-Motionberschrift2Zchn"/>
    <w:qFormat/>
    <w:rsid w:val="00C0413A"/>
    <w:pPr>
      <w:spacing w:after="240"/>
    </w:pPr>
    <w:rPr>
      <w:smallCaps w:val="0"/>
      <w:color w:val="262626" w:themeColor="text1" w:themeTint="D9"/>
      <w:sz w:val="28"/>
    </w:rPr>
  </w:style>
  <w:style w:type="character" w:customStyle="1" w:styleId="E-MotionStandardZchn">
    <w:name w:val="E-Motion Standard Zchn"/>
    <w:basedOn w:val="Absatz-Standardschriftart"/>
    <w:link w:val="E-MotionStandard"/>
    <w:rsid w:val="001E7CA9"/>
    <w:rPr>
      <w:rFonts w:ascii="Lato" w:eastAsia="Lato" w:hAnsi="Lato" w:cs="Lato"/>
      <w:color w:val="000000" w:themeColor="text1"/>
      <w:sz w:val="24"/>
      <w:szCs w:val="24"/>
    </w:rPr>
  </w:style>
  <w:style w:type="character" w:customStyle="1" w:styleId="E-Motionberschrift2Zchn">
    <w:name w:val="E-Motion Überschrift 2 Zchn"/>
    <w:basedOn w:val="E-Motionberschrift1Zchn"/>
    <w:link w:val="E-Motionberschrift2"/>
    <w:rsid w:val="00C0413A"/>
    <w:rPr>
      <w:rFonts w:ascii="Lato" w:eastAsiaTheme="majorEastAsia" w:hAnsi="Lato" w:cstheme="majorBidi"/>
      <w:smallCaps w:val="0"/>
      <w:color w:val="262626" w:themeColor="text1" w:themeTint="D9"/>
      <w:sz w:val="28"/>
      <w:szCs w:val="32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918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4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83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67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30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30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8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3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9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3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2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9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5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86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0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8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6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0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3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ens\Documents\Benutzerdefinierte%20Office-Vorlagen\Template_Ausschreibu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77e8341-4613-4623-ac07-12ffbb457e48">
      <Terms xmlns="http://schemas.microsoft.com/office/infopath/2007/PartnerControls"/>
    </lcf76f155ced4ddcb4097134ff3c332f>
    <TaxCatchAll xmlns="288464ba-35c6-4cc8-8c4b-6415f3963ada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EFAEA05156A34FA0244778B6760CF3" ma:contentTypeVersion="18" ma:contentTypeDescription="Ein neues Dokument erstellen." ma:contentTypeScope="" ma:versionID="460fbc69a8b15d8ec1df360ce96e8471">
  <xsd:schema xmlns:xsd="http://www.w3.org/2001/XMLSchema" xmlns:xs="http://www.w3.org/2001/XMLSchema" xmlns:p="http://schemas.microsoft.com/office/2006/metadata/properties" xmlns:ns2="f77e8341-4613-4623-ac07-12ffbb457e48" xmlns:ns3="288464ba-35c6-4cc8-8c4b-6415f3963ada" targetNamespace="http://schemas.microsoft.com/office/2006/metadata/properties" ma:root="true" ma:fieldsID="73de8e04a6cb5fa0cd228040eb1cee28" ns2:_="" ns3:_="">
    <xsd:import namespace="f77e8341-4613-4623-ac07-12ffbb457e48"/>
    <xsd:import namespace="288464ba-35c6-4cc8-8c4b-6415f3963a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7e8341-4613-4623-ac07-12ffbb457e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2dcc2aad-49b3-4b4f-a084-4bc98b86ace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8464ba-35c6-4cc8-8c4b-6415f3963ada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1f9db59-e8f0-4d3e-b0e8-d509750f4143}" ma:internalName="TaxCatchAll" ma:showField="CatchAllData" ma:web="288464ba-35c6-4cc8-8c4b-6415f3963a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9B7DA39-C5C7-4EC4-9894-7E54D28D22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F88FA10-93D3-459C-AE95-70663CA6D63C}">
  <ds:schemaRefs>
    <ds:schemaRef ds:uri="http://schemas.microsoft.com/office/2006/metadata/properties"/>
    <ds:schemaRef ds:uri="http://schemas.microsoft.com/office/infopath/2007/PartnerControls"/>
    <ds:schemaRef ds:uri="f77e8341-4613-4623-ac07-12ffbb457e48"/>
    <ds:schemaRef ds:uri="288464ba-35c6-4cc8-8c4b-6415f3963ada"/>
  </ds:schemaRefs>
</ds:datastoreItem>
</file>

<file path=customXml/itemProps3.xml><?xml version="1.0" encoding="utf-8"?>
<ds:datastoreItem xmlns:ds="http://schemas.openxmlformats.org/officeDocument/2006/customXml" ds:itemID="{C55BC7EA-B21B-46F2-A709-7DD67F230A9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A4A9F15-CA19-4BDF-95F7-6CC216EE0464}"/>
</file>

<file path=docProps/app.xml><?xml version="1.0" encoding="utf-8"?>
<Properties xmlns="http://schemas.openxmlformats.org/officeDocument/2006/extended-properties" xmlns:vt="http://schemas.openxmlformats.org/officeDocument/2006/docPropsVTypes">
  <Template>Template_Ausschreibung</Template>
  <TotalTime>0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Links>
    <vt:vector size="6" baseType="variant">
      <vt:variant>
        <vt:i4>6553708</vt:i4>
      </vt:variant>
      <vt:variant>
        <vt:i4>0</vt:i4>
      </vt:variant>
      <vt:variant>
        <vt:i4>0</vt:i4>
      </vt:variant>
      <vt:variant>
        <vt:i4>5</vt:i4>
      </vt:variant>
      <vt:variant>
        <vt:lpwstr>http://www.emotion-rennteam.de/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Jens</dc:creator>
  <cp:keywords/>
  <dc:description/>
  <cp:lastModifiedBy>Lisa Gebler</cp:lastModifiedBy>
  <cp:revision>41</cp:revision>
  <cp:lastPrinted>2024-11-06T00:24:00Z</cp:lastPrinted>
  <dcterms:created xsi:type="dcterms:W3CDTF">2024-10-29T21:04:00Z</dcterms:created>
  <dcterms:modified xsi:type="dcterms:W3CDTF">2024-11-26T12:25:00Z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0x01010062EFAEA05156A34FA0244778B6760CF3</vt:lpwstr>
  </property>
  <property fmtid="{D5CDD505-2E9C-101B-9397-08002B2CF9AE}" pid="3" name="MediaServiceImageTags">
    <vt:lpwstr/>
  </property>
</Properties>
</file>